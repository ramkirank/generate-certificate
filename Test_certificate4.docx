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821F4" w14:textId="5CF5949C" w:rsidR="006C36A3" w:rsidRDefault="00D90409" w:rsidP="00D573D4">
      <w:pPr>
        <w:pStyle w:val="Date"/>
        <w:rPr>
          <w:rFonts w:asciiTheme="minorHAnsi" w:hAnsiTheme="minorHAnsi"/>
          <w:noProof/>
          <w:color w:val="A18F8F" w:themeColor="text2" w:themeTint="99"/>
          <w:sz w:val="30"/>
          <w:lang w:eastAsia="en-US"/>
        </w:rPr>
      </w:pPr>
      <w:r>
        <w:rPr>
          <w:rFonts w:asciiTheme="minorHAnsi" w:hAnsiTheme="minorHAnsi"/>
          <w:noProof/>
          <w:color w:val="A18F8F" w:themeColor="text2" w:themeTint="99"/>
          <w:lang w:eastAsia="en-US"/>
        </w:rPr>
        <w:pict w14:anchorId="645E7B97">
          <v:group id="Background" o:spid="_x0000_s1031" alt="Background Graphic&#10;" style="position:absolute;left:0;text-align:left;margin-left:32.1pt;margin-top:30.85pt;width:734.3pt;height:545.5pt;z-index:-251657216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Rays" o:spid="_x0000_s1032" type="#_x0000_t75" style="position:absolute;width:92011;height:685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<v:imagedata r:id="rId9" o:title=""/>
              <v:path arrowok="t"/>
            </v:shape>
            <v:shape id="Black border" o:spid="_x0000_s1033" type="#_x0000_t75" style="position:absolute;left:95;width:91821;height:68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<v:imagedata r:id="rId10" o:title=""/>
              <v:path arrowok="t"/>
            </v:shape>
            <v:rect id="Rectangular border" o:spid="_x0000_s1034" style="position:absolute;left:1809;top:1619;width:88341;height:654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" filled="f" strokecolor="#006ab2 [3206]" strokeweight="6.5pt">
              <v:textbox style="mso-next-textbox:#Rectangular border">
                <w:txbxContent>
                  <w:p w14:paraId="6D4D7C21" w14:textId="77777777" w:rsidR="00D56C4E" w:rsidRPr="00B15FDF" w:rsidRDefault="00D56C4E" w:rsidP="00D56C4E"/>
                </w:txbxContent>
              </v:textbox>
            </v:rect>
            <w10:wrap anchorx="page" anchory="page"/>
          </v:group>
        </w:pict>
      </w:r>
      <w:r w:rsidR="00A65EDB">
        <w:rPr>
          <w:rFonts w:asciiTheme="minorHAnsi" w:hAnsiTheme="minorHAnsi"/>
          <w:color w:val="A18F8F" w:themeColor="text2" w:themeTint="99"/>
          <w:sz w:val="30"/>
        </w:rPr>
        <w:t xml:space="preserve">             </w:t>
      </w:r>
      <w:r w:rsidR="006C36A3">
        <w:rPr>
          <w:rFonts w:asciiTheme="minorHAnsi" w:hAnsiTheme="minorHAnsi"/>
          <w:color w:val="A18F8F" w:themeColor="text2" w:themeTint="99"/>
          <w:sz w:val="30"/>
        </w:rPr>
        <w:t xml:space="preserve">                                  </w:t>
      </w:r>
    </w:p>
    <w:p w14:paraId="220DD1E0" w14:textId="0E9CE17B" w:rsidR="00896438" w:rsidRPr="00896438" w:rsidRDefault="00896438" w:rsidP="00896438">
      <w:pPr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758638" wp14:editId="0FAADACD">
            <wp:extent cx="11620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656"/>
        <w:tblOverlap w:val="never"/>
        <w:tblW w:w="494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2768"/>
      </w:tblGrid>
      <w:tr w:rsidR="006C36A3" w:rsidRPr="00C24974" w14:paraId="503D5C80" w14:textId="77777777" w:rsidTr="007E379A">
        <w:trPr>
          <w:trHeight w:val="1908"/>
        </w:trPr>
        <w:tc>
          <w:tcPr>
            <w:tcW w:w="12768" w:type="dxa"/>
          </w:tcPr>
          <w:p w14:paraId="5D3B6CC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    </w:t>
            </w:r>
            <w:r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</w:t>
            </w: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Certificate  </w:t>
            </w:r>
          </w:p>
          <w:p w14:paraId="4BC9C22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2AF9B0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09B99767" w14:textId="21AA217E" w:rsidR="006C36A3" w:rsidRPr="00C24974" w:rsidRDefault="006C36A3" w:rsidP="006C36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This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is to certify that</w:t>
            </w:r>
            <w:r w:rsidR="00941BCE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bookmarkStart w:id="0" w:name="_GoBack"/>
            <w:bookmarkEnd w:id="0"/>
            <w:r w:rsidR="00CF7F58" w:rsidRPr="00CF7F5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Ms.STUDENT4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has successfully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completed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the course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3F2637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on </w:t>
            </w:r>
            <w:r w:rsidR="0089643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COURSE_NAME</w:t>
            </w:r>
            <w:r w:rsidRPr="00C24974">
              <w:rPr>
                <w:rFonts w:ascii="Times New Roman" w:eastAsia="Times New Roman" w:hAnsi="Times New Roman" w:cs="Georgia"/>
                <w:i/>
                <w:iCs/>
                <w:color w:val="253E64"/>
                <w:sz w:val="36"/>
                <w:szCs w:val="36"/>
                <w:lang w:eastAsia="en-US"/>
              </w:rPr>
              <w:t xml:space="preserve">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from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to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="00C81989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at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INSTITUTE_NAME.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</w:p>
          <w:p w14:paraId="2FF20251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24FA43B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45C5E39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97950A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  <w:tr w:rsidR="006C36A3" w:rsidRPr="00C24974" w14:paraId="31C71048" w14:textId="77777777" w:rsidTr="007E379A">
        <w:trPr>
          <w:trHeight w:val="2176"/>
        </w:trPr>
        <w:tc>
          <w:tcPr>
            <w:tcW w:w="12768" w:type="dxa"/>
          </w:tcPr>
          <w:p w14:paraId="5D12795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8C6969D" w14:textId="0326F516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NAME OF HEAD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</w:p>
          <w:p w14:paraId="658CD6DB" w14:textId="07394749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Managing Director                    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   </w:t>
            </w:r>
          </w:p>
          <w:p w14:paraId="671B76E2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3ACA873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</w:tbl>
    <w:p w14:paraId="3CC85F17" w14:textId="77777777" w:rsidR="00D573D4" w:rsidRPr="00D573D4" w:rsidRDefault="006C36A3" w:rsidP="00D573D4">
      <w:pPr>
        <w:pStyle w:val="Date"/>
        <w:rPr>
          <w:rFonts w:asciiTheme="minorHAnsi" w:hAnsiTheme="minorHAnsi"/>
          <w:color w:val="auto"/>
          <w:sz w:val="30"/>
        </w:rPr>
      </w:pPr>
      <w:r>
        <w:rPr>
          <w:rFonts w:asciiTheme="minorHAnsi" w:hAnsiTheme="minorHAnsi"/>
          <w:color w:val="A18F8F" w:themeColor="text2" w:themeTint="99"/>
          <w:sz w:val="30"/>
        </w:rPr>
        <w:t xml:space="preserve">                           </w:t>
      </w:r>
      <w:r w:rsidR="00D573D4" w:rsidRPr="00D573D4">
        <w:rPr>
          <w:rFonts w:asciiTheme="minorHAnsi" w:hAnsiTheme="minorHAnsi"/>
          <w:color w:val="A18F8F" w:themeColor="text2" w:themeTint="99"/>
          <w:sz w:val="30"/>
        </w:rPr>
        <w:t>.</w:t>
      </w:r>
      <w:r w:rsidRPr="006C36A3">
        <w:rPr>
          <w:rFonts w:asciiTheme="minorHAnsi" w:hAnsiTheme="minorHAnsi"/>
          <w:noProof/>
          <w:color w:val="A18F8F" w:themeColor="text2" w:themeTint="99"/>
          <w:lang w:eastAsia="en-US"/>
        </w:rPr>
        <w:t xml:space="preserve"> </w:t>
      </w:r>
      <w:r w:rsidRPr="006C36A3">
        <w:rPr>
          <w:noProof/>
          <w:lang w:eastAsia="en-US"/>
        </w:rPr>
        <w:t xml:space="preserve"> </w:t>
      </w:r>
    </w:p>
    <w:p w14:paraId="6DF4D363" w14:textId="77777777" w:rsidR="00D573D4" w:rsidRPr="00E858F4" w:rsidRDefault="00D573D4" w:rsidP="00D573D4"/>
    <w:sectPr w:rsidR="00D573D4" w:rsidRPr="00E858F4" w:rsidSect="00D573D4">
      <w:pgSz w:w="15840" w:h="12240" w:orient="landscape"/>
      <w:pgMar w:top="135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D490D" w14:textId="77777777" w:rsidR="00D90409" w:rsidRDefault="00D90409">
      <w:pPr>
        <w:spacing w:after="0" w:line="240" w:lineRule="auto"/>
      </w:pPr>
      <w:r>
        <w:separator/>
      </w:r>
    </w:p>
  </w:endnote>
  <w:endnote w:type="continuationSeparator" w:id="0">
    <w:p w14:paraId="39F11EAE" w14:textId="77777777" w:rsidR="00D90409" w:rsidRDefault="00D90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FAB86" w14:textId="77777777" w:rsidR="00D90409" w:rsidRDefault="00D90409">
      <w:pPr>
        <w:spacing w:after="0" w:line="240" w:lineRule="auto"/>
      </w:pPr>
      <w:r>
        <w:separator/>
      </w:r>
    </w:p>
  </w:footnote>
  <w:footnote w:type="continuationSeparator" w:id="0">
    <w:p w14:paraId="0C40D55F" w14:textId="77777777" w:rsidR="00D90409" w:rsidRDefault="00D90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3D4"/>
    <w:rsid w:val="0001538B"/>
    <w:rsid w:val="000E7C5E"/>
    <w:rsid w:val="001837C6"/>
    <w:rsid w:val="0019504C"/>
    <w:rsid w:val="002546D5"/>
    <w:rsid w:val="0025665D"/>
    <w:rsid w:val="002D2ED9"/>
    <w:rsid w:val="00383DCE"/>
    <w:rsid w:val="003A7CFE"/>
    <w:rsid w:val="003F2637"/>
    <w:rsid w:val="00423F83"/>
    <w:rsid w:val="004E3B49"/>
    <w:rsid w:val="006C36A3"/>
    <w:rsid w:val="0070467A"/>
    <w:rsid w:val="00710FDB"/>
    <w:rsid w:val="00712F28"/>
    <w:rsid w:val="0071798C"/>
    <w:rsid w:val="00780165"/>
    <w:rsid w:val="00880746"/>
    <w:rsid w:val="008808BD"/>
    <w:rsid w:val="00896438"/>
    <w:rsid w:val="008F0544"/>
    <w:rsid w:val="00941BCE"/>
    <w:rsid w:val="00981B45"/>
    <w:rsid w:val="009F00A3"/>
    <w:rsid w:val="00A65EDB"/>
    <w:rsid w:val="00BB3663"/>
    <w:rsid w:val="00C81989"/>
    <w:rsid w:val="00CA0DE4"/>
    <w:rsid w:val="00CF7F58"/>
    <w:rsid w:val="00D56C4E"/>
    <w:rsid w:val="00D573D4"/>
    <w:rsid w:val="00D621A7"/>
    <w:rsid w:val="00D8045B"/>
    <w:rsid w:val="00D90409"/>
    <w:rsid w:val="00E626C0"/>
    <w:rsid w:val="00E83807"/>
    <w:rsid w:val="00EA271F"/>
    <w:rsid w:val="00EC5A87"/>
    <w:rsid w:val="00F567DC"/>
    <w:rsid w:val="00FA7E34"/>
    <w:rsid w:val="00FC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8A0BD1"/>
  <w15:docId w15:val="{774E9484-7CBF-4474-951F-BD126D3A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0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23F83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42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F8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rsid w:val="00423F83"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rsid w:val="00423F83"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sid w:val="00423F83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F83"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3F83"/>
    <w:rPr>
      <w:color w:val="808080"/>
    </w:rPr>
  </w:style>
  <w:style w:type="table" w:styleId="TableGrid">
    <w:name w:val="Table Grid"/>
    <w:basedOn w:val="TableNormal"/>
    <w:uiPriority w:val="59"/>
    <w:rsid w:val="00423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rsid w:val="00423F83"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sid w:val="00423F83"/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paragraph" w:customStyle="1" w:styleId="Organization">
    <w:name w:val="Organization"/>
    <w:basedOn w:val="Normal"/>
    <w:uiPriority w:val="1"/>
    <w:qFormat/>
    <w:rsid w:val="00423F83"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rsid w:val="00423F83"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</w:rPr>
  </w:style>
  <w:style w:type="paragraph" w:styleId="Date">
    <w:name w:val="Date"/>
    <w:basedOn w:val="Normal"/>
    <w:next w:val="Normal"/>
    <w:link w:val="DateChar"/>
    <w:uiPriority w:val="3"/>
    <w:unhideWhenUsed/>
    <w:qFormat/>
    <w:rsid w:val="00D573D4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  <w:style w:type="character" w:customStyle="1" w:styleId="DateChar">
    <w:name w:val="Date Char"/>
    <w:basedOn w:val="DefaultParagraphFont"/>
    <w:link w:val="Date"/>
    <w:uiPriority w:val="3"/>
    <w:rsid w:val="00D573D4"/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Naveed%20Ahmed\AppData\Roaming\Microsoft\Templates\Most%20Inspirational%20Player%20award%20certificate%20(editable%20title)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B0FA1-DAB6-4FDF-9705-D1B4B74283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CB1E7-C403-4F1C-B243-96E903D85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Most Inspirational Player award certificate (editable title)</Template>
  <TotalTime>24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For his active and invaluable participation during the conduct of two-day Intern</vt:lpstr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RAM KIRAN KESANA</cp:lastModifiedBy>
  <cp:revision>23</cp:revision>
  <cp:lastPrinted>2020-02-26T08:45:00Z</cp:lastPrinted>
  <dcterms:created xsi:type="dcterms:W3CDTF">2020-02-26T06:16:00Z</dcterms:created>
  <dcterms:modified xsi:type="dcterms:W3CDTF">2020-03-03T16:34:00Z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TC031711129991</vt:lpwstr>
  </property>
</Properties>
</file>